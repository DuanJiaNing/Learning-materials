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6BF" w:rsidRDefault="00E606BF" w:rsidP="00B04288">
      <w:pPr>
        <w:jc w:val="center"/>
        <w:rPr>
          <w:b/>
          <w:sz w:val="22"/>
        </w:rPr>
      </w:pPr>
      <w:r w:rsidRPr="00E606BF">
        <w:rPr>
          <w:rFonts w:hint="eastAsia"/>
          <w:b/>
          <w:sz w:val="22"/>
        </w:rPr>
        <w:t>Musicoco</w:t>
      </w:r>
    </w:p>
    <w:p w:rsidR="009240C0" w:rsidRPr="009240C0" w:rsidRDefault="009240C0" w:rsidP="00E606BF">
      <w:pPr>
        <w:jc w:val="center"/>
        <w:rPr>
          <w:rStyle w:val="a5"/>
          <w:rFonts w:eastAsia="宋体"/>
          <w:b w:val="0"/>
          <w:sz w:val="22"/>
        </w:rPr>
      </w:pPr>
      <w:r>
        <w:rPr>
          <w:rFonts w:ascii="黑体" w:eastAsia="黑体" w:hAnsi="黑体"/>
          <w:b/>
          <w:noProof/>
          <w:sz w:val="21"/>
        </w:rPr>
        <w:drawing>
          <wp:inline distT="0" distB="0" distL="0" distR="0" wp14:anchorId="6079B114" wp14:editId="378B2FEC">
            <wp:extent cx="807135" cy="8071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965" cy="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5"/>
          <w:rFonts w:eastAsia="宋体" w:hint="eastAsia"/>
          <w:b w:val="0"/>
          <w:sz w:val="22"/>
        </w:rPr>
        <w:t xml:space="preserve"> </w:t>
      </w:r>
      <w:r>
        <w:rPr>
          <w:rStyle w:val="a5"/>
          <w:rFonts w:eastAsia="宋体"/>
          <w:b w:val="0"/>
          <w:sz w:val="22"/>
        </w:rPr>
        <w:t xml:space="preserve">     </w:t>
      </w:r>
      <w:r>
        <w:rPr>
          <w:rFonts w:ascii="黑体" w:eastAsia="黑体" w:hAnsi="黑体"/>
          <w:noProof/>
        </w:rPr>
        <w:drawing>
          <wp:inline distT="0" distB="0" distL="0" distR="0" wp14:anchorId="120B91AE" wp14:editId="60E074CF">
            <wp:extent cx="1793174" cy="797051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298" cy="8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E49" w:rsidRDefault="00E606BF" w:rsidP="00E606BF">
      <w:pPr>
        <w:spacing w:line="276" w:lineRule="auto"/>
        <w:jc w:val="center"/>
        <w:rPr>
          <w:rFonts w:ascii="黑体" w:eastAsia="黑体" w:hAnsi="黑体"/>
        </w:rPr>
      </w:pPr>
      <w:r>
        <w:rPr>
          <w:rFonts w:ascii="黑体" w:eastAsia="黑体" w:hAnsi="黑体"/>
          <w:caps/>
          <w:noProof/>
        </w:rPr>
        <w:drawing>
          <wp:inline distT="0" distB="0" distL="0" distR="0" wp14:anchorId="42610E0C" wp14:editId="2064AE44">
            <wp:extent cx="4560125" cy="265124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我的音乐 截图集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627" cy="26765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</pic:spPr>
                </pic:pic>
              </a:graphicData>
            </a:graphic>
          </wp:inline>
        </w:drawing>
      </w:r>
    </w:p>
    <w:p w:rsidR="00E606BF" w:rsidRDefault="00E606BF" w:rsidP="00E606BF">
      <w:pPr>
        <w:spacing w:line="276" w:lineRule="auto"/>
        <w:jc w:val="center"/>
        <w:rPr>
          <w:rFonts w:ascii="黑体" w:eastAsia="黑体" w:hAnsi="黑体"/>
        </w:rPr>
      </w:pPr>
    </w:p>
    <w:p w:rsidR="00E606BF" w:rsidRDefault="009240C0" w:rsidP="00E606BF">
      <w:pPr>
        <w:spacing w:line="276" w:lineRule="auto"/>
        <w:jc w:val="center"/>
        <w:rPr>
          <w:rFonts w:ascii="黑体" w:eastAsia="黑体" w:hAnsi="黑体"/>
        </w:rPr>
      </w:pPr>
      <w:r>
        <w:rPr>
          <w:rFonts w:ascii="黑体" w:eastAsia="黑体" w:hAnsi="黑体"/>
          <w:b/>
          <w:noProof/>
          <w:sz w:val="21"/>
        </w:rPr>
        <w:drawing>
          <wp:inline distT="0" distB="0" distL="0" distR="0" wp14:anchorId="7DF81CB0" wp14:editId="32717D15">
            <wp:extent cx="1391916" cy="247463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80323-11340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712" cy="251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</w:rPr>
        <w:t xml:space="preserve">   </w:t>
      </w:r>
      <w:r>
        <w:rPr>
          <w:rFonts w:ascii="黑体" w:eastAsia="黑体" w:hAnsi="黑体"/>
          <w:b/>
          <w:noProof/>
          <w:sz w:val="21"/>
        </w:rPr>
        <w:drawing>
          <wp:inline distT="0" distB="0" distL="0" distR="0" wp14:anchorId="47983791" wp14:editId="35988CBE">
            <wp:extent cx="1381128" cy="2455452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80323-1134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582" cy="250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</w:rPr>
        <w:t xml:space="preserve">   </w:t>
      </w:r>
      <w:r w:rsidR="007E0A7D">
        <w:rPr>
          <w:rFonts w:ascii="黑体" w:eastAsia="黑体" w:hAnsi="黑体" w:hint="eastAsia"/>
          <w:noProof/>
        </w:rPr>
        <w:drawing>
          <wp:inline distT="0" distB="0" distL="0" distR="0">
            <wp:extent cx="1366741" cy="2429874"/>
            <wp:effectExtent l="0" t="0" r="508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180323-11460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883" cy="24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BF" w:rsidRDefault="00E606BF" w:rsidP="00E606BF">
      <w:pPr>
        <w:spacing w:line="276" w:lineRule="auto"/>
        <w:jc w:val="center"/>
        <w:rPr>
          <w:rFonts w:ascii="黑体" w:eastAsia="黑体" w:hAnsi="黑体"/>
          <w:b/>
          <w:sz w:val="21"/>
        </w:rPr>
      </w:pPr>
    </w:p>
    <w:p w:rsidR="00E606BF" w:rsidRDefault="009240C0" w:rsidP="002D0FD7">
      <w:pPr>
        <w:spacing w:line="276" w:lineRule="auto"/>
        <w:jc w:val="center"/>
        <w:rPr>
          <w:rFonts w:ascii="黑体" w:eastAsia="黑体" w:hAnsi="黑体"/>
          <w:b/>
          <w:sz w:val="21"/>
        </w:rPr>
      </w:pPr>
      <w:r>
        <w:rPr>
          <w:rFonts w:ascii="黑体" w:eastAsia="黑体" w:hAnsi="黑体"/>
          <w:b/>
          <w:noProof/>
          <w:sz w:val="21"/>
        </w:rPr>
        <w:drawing>
          <wp:inline distT="0" distB="0" distL="0" distR="0" wp14:anchorId="7F2EF353" wp14:editId="4739BB67">
            <wp:extent cx="4241892" cy="1374797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180323-113411_看图王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136" cy="1415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11280000" sx="1000" sy="1000" algn="ctr" rotWithShape="0">
                        <a:schemeClr val="bg1">
                          <a:lumMod val="50000"/>
                          <a:alpha val="43000"/>
                        </a:schemeClr>
                      </a:outerShdw>
                      <a:softEdge rad="38100"/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4288" w:rsidRDefault="00B04288" w:rsidP="00882921">
      <w:pPr>
        <w:spacing w:line="276" w:lineRule="auto"/>
        <w:jc w:val="center"/>
        <w:rPr>
          <w:rFonts w:ascii="黑体" w:eastAsia="黑体" w:hAnsi="黑体"/>
          <w:b/>
          <w:sz w:val="21"/>
        </w:rPr>
      </w:pPr>
    </w:p>
    <w:p w:rsidR="00E606BF" w:rsidRPr="00882921" w:rsidRDefault="00E606BF" w:rsidP="00882921">
      <w:pPr>
        <w:spacing w:line="276" w:lineRule="auto"/>
        <w:jc w:val="center"/>
        <w:rPr>
          <w:rFonts w:ascii="黑体" w:eastAsia="黑体" w:hAnsi="黑体"/>
          <w:b/>
          <w:sz w:val="21"/>
        </w:rPr>
      </w:pPr>
      <w:r w:rsidRPr="00E606BF">
        <w:rPr>
          <w:rFonts w:ascii="黑体" w:eastAsia="黑体" w:hAnsi="黑体" w:hint="eastAsia"/>
          <w:b/>
          <w:sz w:val="21"/>
        </w:rPr>
        <w:lastRenderedPageBreak/>
        <w:t>BlogSystem</w:t>
      </w:r>
    </w:p>
    <w:p w:rsidR="006249DA" w:rsidRPr="002D0FD7" w:rsidRDefault="00E606BF" w:rsidP="002D0FD7">
      <w:pPr>
        <w:spacing w:line="276" w:lineRule="auto"/>
        <w:jc w:val="center"/>
        <w:rPr>
          <w:rFonts w:ascii="黑体" w:eastAsia="黑体" w:hAnsi="黑体"/>
          <w14:shadow w14:blurRad="50800" w14:dist="50800" w14:dir="5400000" w14:sx="0" w14:sy="0" w14:kx="0" w14:ky="0" w14:algn="ctr">
            <w14:schemeClr w14:val="bg1">
              <w14:lumMod w14:val="50000"/>
            </w14:schemeClr>
          </w14:shadow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960110" cy="3352800"/>
            <wp:effectExtent l="152400" t="152400" r="364490" b="3619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05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200" cy="33731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75000"/>
                          <a:alpha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06BF" w:rsidRDefault="002D0FD7" w:rsidP="00E606BF">
      <w:pPr>
        <w:spacing w:line="276" w:lineRule="auto"/>
        <w:jc w:val="center"/>
        <w:rPr>
          <w:rFonts w:ascii="黑体" w:eastAsia="黑体" w:hAnsi="黑体"/>
          <w:b/>
          <w:sz w:val="22"/>
        </w:rPr>
      </w:pPr>
      <w:r>
        <w:rPr>
          <w:rFonts w:ascii="黑体" w:eastAsia="黑体" w:hAnsi="黑体"/>
          <w:b/>
          <w:noProof/>
          <w:sz w:val="22"/>
        </w:rPr>
        <w:drawing>
          <wp:inline distT="0" distB="0" distL="0" distR="0">
            <wp:extent cx="5960110" cy="3352800"/>
            <wp:effectExtent l="152400" t="152400" r="364490" b="3619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_06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3352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lumMod val="50000"/>
                          <a:alpha val="6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2921" w:rsidRDefault="00882921" w:rsidP="00E606BF">
      <w:pPr>
        <w:spacing w:line="276" w:lineRule="auto"/>
        <w:jc w:val="center"/>
        <w:rPr>
          <w:rFonts w:ascii="黑体" w:eastAsia="黑体" w:hAnsi="黑体"/>
          <w:b/>
          <w:sz w:val="22"/>
        </w:rPr>
      </w:pPr>
    </w:p>
    <w:p w:rsidR="00E606BF" w:rsidRDefault="00E606BF" w:rsidP="002D0FD7">
      <w:pPr>
        <w:spacing w:line="276" w:lineRule="auto"/>
        <w:rPr>
          <w:rFonts w:ascii="黑体" w:eastAsia="黑体" w:hAnsi="黑体"/>
          <w:b/>
          <w:sz w:val="22"/>
        </w:rPr>
      </w:pPr>
    </w:p>
    <w:p w:rsidR="00E606BF" w:rsidRPr="00E606BF" w:rsidRDefault="00E606BF" w:rsidP="00E606BF">
      <w:pPr>
        <w:spacing w:line="276" w:lineRule="auto"/>
        <w:jc w:val="center"/>
        <w:rPr>
          <w:rFonts w:ascii="黑体" w:eastAsia="黑体" w:hAnsi="黑体"/>
          <w:b/>
          <w:sz w:val="22"/>
        </w:rPr>
      </w:pPr>
      <w:r w:rsidRPr="00E606BF">
        <w:rPr>
          <w:rFonts w:ascii="黑体" w:eastAsia="黑体" w:hAnsi="黑体" w:hint="eastAsia"/>
          <w:b/>
          <w:sz w:val="22"/>
        </w:rPr>
        <w:lastRenderedPageBreak/>
        <w:t>GitHub主页</w:t>
      </w:r>
    </w:p>
    <w:p w:rsidR="00E606BF" w:rsidRDefault="00E606BF" w:rsidP="007515D3">
      <w:pPr>
        <w:spacing w:line="276" w:lineRule="auto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  <w:noProof/>
        </w:rPr>
        <w:drawing>
          <wp:inline distT="0" distB="0" distL="0" distR="0">
            <wp:extent cx="5960110" cy="56762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_07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BF" w:rsidRDefault="00E606BF" w:rsidP="007515D3">
      <w:pPr>
        <w:spacing w:line="276" w:lineRule="auto"/>
        <w:rPr>
          <w:rFonts w:ascii="黑体" w:eastAsia="黑体" w:hAnsi="黑体"/>
          <w:b/>
        </w:rPr>
      </w:pPr>
    </w:p>
    <w:p w:rsidR="00E606BF" w:rsidRDefault="00E606BF" w:rsidP="007515D3">
      <w:pPr>
        <w:spacing w:line="276" w:lineRule="auto"/>
        <w:rPr>
          <w:rFonts w:ascii="黑体" w:eastAsia="黑体" w:hAnsi="黑体"/>
          <w:b/>
        </w:rPr>
      </w:pPr>
    </w:p>
    <w:p w:rsidR="00061528" w:rsidRPr="00D25B9A" w:rsidRDefault="00061528" w:rsidP="007515D3">
      <w:pPr>
        <w:spacing w:line="276" w:lineRule="auto"/>
        <w:rPr>
          <w:rFonts w:ascii="黑体" w:eastAsia="黑体" w:hAnsi="黑体"/>
          <w:b/>
        </w:rPr>
      </w:pPr>
      <w:r w:rsidRPr="00D25B9A">
        <w:rPr>
          <w:rFonts w:ascii="黑体" w:eastAsia="黑体" w:hAnsi="黑体" w:hint="eastAsia"/>
          <w:b/>
        </w:rPr>
        <w:t>CSDN</w:t>
      </w:r>
      <w:r w:rsidR="00480C19">
        <w:rPr>
          <w:rFonts w:ascii="黑体" w:eastAsia="黑体" w:hAnsi="黑体" w:hint="eastAsia"/>
          <w:b/>
        </w:rPr>
        <w:t>：</w:t>
      </w:r>
      <w:r w:rsidR="00480C19" w:rsidRPr="00480C19">
        <w:rPr>
          <w:rFonts w:ascii="黑体" w:eastAsia="黑体" w:hAnsi="黑体" w:hint="eastAsia"/>
        </w:rPr>
        <w:t>csdn原创博文52篇，访问量2万+，等级3级。</w:t>
      </w:r>
    </w:p>
    <w:p w:rsidR="002200CA" w:rsidRPr="00DC168B" w:rsidRDefault="002200CA" w:rsidP="00480C19">
      <w:pPr>
        <w:spacing w:line="276" w:lineRule="auto"/>
        <w:rPr>
          <w:rFonts w:ascii="黑体" w:eastAsia="黑体" w:hAnsi="黑体"/>
        </w:rPr>
      </w:pPr>
    </w:p>
    <w:sectPr w:rsidR="002200CA" w:rsidRPr="00DC168B" w:rsidSect="000F3AD6">
      <w:footerReference w:type="default" r:id="rId18"/>
      <w:pgSz w:w="11906" w:h="16838" w:code="9"/>
      <w:pgMar w:top="1512" w:right="1584" w:bottom="936" w:left="93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5A67" w:rsidRDefault="00705A67">
      <w:pPr>
        <w:spacing w:after="0" w:line="240" w:lineRule="auto"/>
      </w:pPr>
      <w:r>
        <w:separator/>
      </w:r>
    </w:p>
  </w:endnote>
  <w:endnote w:type="continuationSeparator" w:id="0">
    <w:p w:rsidR="00705A67" w:rsidRDefault="00705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63CE" w:rsidRDefault="006A44B4">
    <w:pPr>
      <w:pStyle w:val="aa"/>
    </w:pPr>
    <w:r>
      <w:rPr>
        <w:lang w:val="zh-CN" w:bidi="zh-CN"/>
      </w:rPr>
      <w:t>第</w:t>
    </w:r>
    <w:r>
      <w:rPr>
        <w:lang w:val="zh-CN" w:bidi="zh-CN"/>
      </w:rPr>
      <w:t xml:space="preserve"> </w:t>
    </w:r>
    <w:r>
      <w:rPr>
        <w:lang w:val="zh-CN" w:bidi="zh-CN"/>
      </w:rPr>
      <w:fldChar w:fldCharType="begin"/>
    </w:r>
    <w:r>
      <w:rPr>
        <w:lang w:val="zh-CN" w:bidi="zh-CN"/>
      </w:rPr>
      <w:instrText xml:space="preserve"> PAGE </w:instrText>
    </w:r>
    <w:r>
      <w:rPr>
        <w:lang w:val="zh-CN" w:bidi="zh-CN"/>
      </w:rPr>
      <w:fldChar w:fldCharType="separate"/>
    </w:r>
    <w:r w:rsidR="0016529F">
      <w:rPr>
        <w:noProof/>
        <w:lang w:val="zh-CN" w:bidi="zh-CN"/>
      </w:rPr>
      <w:t>4</w:t>
    </w:r>
    <w:r>
      <w:rPr>
        <w:lang w:val="zh-CN" w:bidi="zh-CN"/>
      </w:rPr>
      <w:fldChar w:fldCharType="end"/>
    </w:r>
    <w:r>
      <w:rPr>
        <w:lang w:val="zh-CN" w:bidi="zh-CN"/>
      </w:rPr>
      <w:t xml:space="preserve"> </w:t>
    </w:r>
    <w:r>
      <w:rPr>
        <w:lang w:val="zh-CN" w:bidi="zh-CN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5A67" w:rsidRDefault="00705A67">
      <w:pPr>
        <w:spacing w:after="0" w:line="240" w:lineRule="auto"/>
      </w:pPr>
      <w:r>
        <w:separator/>
      </w:r>
    </w:p>
  </w:footnote>
  <w:footnote w:type="continuationSeparator" w:id="0">
    <w:p w:rsidR="00705A67" w:rsidRDefault="00705A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54C78"/>
    <w:multiLevelType w:val="hybridMultilevel"/>
    <w:tmpl w:val="DC6CD648"/>
    <w:lvl w:ilvl="0" w:tplc="84A89B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B31"/>
    <w:rsid w:val="00002C6D"/>
    <w:rsid w:val="000301E7"/>
    <w:rsid w:val="00055A63"/>
    <w:rsid w:val="00061528"/>
    <w:rsid w:val="00063AF9"/>
    <w:rsid w:val="00064371"/>
    <w:rsid w:val="00067716"/>
    <w:rsid w:val="00072652"/>
    <w:rsid w:val="00072E93"/>
    <w:rsid w:val="000762D7"/>
    <w:rsid w:val="000910FE"/>
    <w:rsid w:val="00093DB2"/>
    <w:rsid w:val="00095F0F"/>
    <w:rsid w:val="000B6F55"/>
    <w:rsid w:val="000B7DB6"/>
    <w:rsid w:val="000C23A5"/>
    <w:rsid w:val="000E4C7D"/>
    <w:rsid w:val="000F3AD6"/>
    <w:rsid w:val="001010F0"/>
    <w:rsid w:val="0010571B"/>
    <w:rsid w:val="00105D64"/>
    <w:rsid w:val="00121E88"/>
    <w:rsid w:val="00135289"/>
    <w:rsid w:val="0014671F"/>
    <w:rsid w:val="00162DE5"/>
    <w:rsid w:val="0016529F"/>
    <w:rsid w:val="00187C3B"/>
    <w:rsid w:val="00193DC2"/>
    <w:rsid w:val="001A36C6"/>
    <w:rsid w:val="001A4086"/>
    <w:rsid w:val="001B2A45"/>
    <w:rsid w:val="001B3152"/>
    <w:rsid w:val="001C72FA"/>
    <w:rsid w:val="001D2AA9"/>
    <w:rsid w:val="001D3709"/>
    <w:rsid w:val="001E7295"/>
    <w:rsid w:val="001F3BE1"/>
    <w:rsid w:val="00202ED5"/>
    <w:rsid w:val="00210E1B"/>
    <w:rsid w:val="00212336"/>
    <w:rsid w:val="00215EBA"/>
    <w:rsid w:val="002200CA"/>
    <w:rsid w:val="0022795D"/>
    <w:rsid w:val="00230909"/>
    <w:rsid w:val="0023311D"/>
    <w:rsid w:val="00237B1B"/>
    <w:rsid w:val="00242D0D"/>
    <w:rsid w:val="00250645"/>
    <w:rsid w:val="00257028"/>
    <w:rsid w:val="00267463"/>
    <w:rsid w:val="00267928"/>
    <w:rsid w:val="002744E6"/>
    <w:rsid w:val="002768C3"/>
    <w:rsid w:val="00296AB5"/>
    <w:rsid w:val="002A6CB7"/>
    <w:rsid w:val="002A7E94"/>
    <w:rsid w:val="002B5587"/>
    <w:rsid w:val="002C3CF9"/>
    <w:rsid w:val="002C6B11"/>
    <w:rsid w:val="002D0FD7"/>
    <w:rsid w:val="002D5311"/>
    <w:rsid w:val="002E3A1D"/>
    <w:rsid w:val="003232E1"/>
    <w:rsid w:val="00333F6D"/>
    <w:rsid w:val="0033582E"/>
    <w:rsid w:val="003408D6"/>
    <w:rsid w:val="00340DAB"/>
    <w:rsid w:val="0035039E"/>
    <w:rsid w:val="00355A13"/>
    <w:rsid w:val="003567BA"/>
    <w:rsid w:val="00382456"/>
    <w:rsid w:val="00391CD5"/>
    <w:rsid w:val="003933D9"/>
    <w:rsid w:val="00396377"/>
    <w:rsid w:val="003A123E"/>
    <w:rsid w:val="003A5F68"/>
    <w:rsid w:val="003B3B62"/>
    <w:rsid w:val="003B6E0D"/>
    <w:rsid w:val="003C0B01"/>
    <w:rsid w:val="003C1424"/>
    <w:rsid w:val="003D39CE"/>
    <w:rsid w:val="003D64FC"/>
    <w:rsid w:val="003D7222"/>
    <w:rsid w:val="003E2E22"/>
    <w:rsid w:val="003E3077"/>
    <w:rsid w:val="003E7847"/>
    <w:rsid w:val="003F10C9"/>
    <w:rsid w:val="003F1A7F"/>
    <w:rsid w:val="003F1EA8"/>
    <w:rsid w:val="004035A3"/>
    <w:rsid w:val="00417F7E"/>
    <w:rsid w:val="004231CB"/>
    <w:rsid w:val="004264DF"/>
    <w:rsid w:val="0042678A"/>
    <w:rsid w:val="00434C29"/>
    <w:rsid w:val="00460B2D"/>
    <w:rsid w:val="00475D89"/>
    <w:rsid w:val="00480489"/>
    <w:rsid w:val="00480C19"/>
    <w:rsid w:val="00483CF4"/>
    <w:rsid w:val="00495E65"/>
    <w:rsid w:val="004A696D"/>
    <w:rsid w:val="004B34F0"/>
    <w:rsid w:val="004D383B"/>
    <w:rsid w:val="00504614"/>
    <w:rsid w:val="00506D8F"/>
    <w:rsid w:val="00510DD1"/>
    <w:rsid w:val="0052158C"/>
    <w:rsid w:val="00524319"/>
    <w:rsid w:val="00546C78"/>
    <w:rsid w:val="00547BD6"/>
    <w:rsid w:val="00562DCE"/>
    <w:rsid w:val="00565CB5"/>
    <w:rsid w:val="00565E16"/>
    <w:rsid w:val="0056788E"/>
    <w:rsid w:val="005738C6"/>
    <w:rsid w:val="00577A32"/>
    <w:rsid w:val="005804FB"/>
    <w:rsid w:val="005855B2"/>
    <w:rsid w:val="005A03AC"/>
    <w:rsid w:val="005A3C41"/>
    <w:rsid w:val="005E2A9A"/>
    <w:rsid w:val="005E3DB7"/>
    <w:rsid w:val="005E4C82"/>
    <w:rsid w:val="005E52C3"/>
    <w:rsid w:val="005F0639"/>
    <w:rsid w:val="005F63D0"/>
    <w:rsid w:val="006001CA"/>
    <w:rsid w:val="006249DA"/>
    <w:rsid w:val="00644C17"/>
    <w:rsid w:val="00654F51"/>
    <w:rsid w:val="00663C37"/>
    <w:rsid w:val="006725E7"/>
    <w:rsid w:val="00684267"/>
    <w:rsid w:val="00692E28"/>
    <w:rsid w:val="00697CFA"/>
    <w:rsid w:val="006A2BCD"/>
    <w:rsid w:val="006A44B4"/>
    <w:rsid w:val="006A6527"/>
    <w:rsid w:val="006C5FD5"/>
    <w:rsid w:val="006F14ED"/>
    <w:rsid w:val="006F6EB5"/>
    <w:rsid w:val="007007EC"/>
    <w:rsid w:val="00705A67"/>
    <w:rsid w:val="00706E3B"/>
    <w:rsid w:val="00713309"/>
    <w:rsid w:val="00716C48"/>
    <w:rsid w:val="00742091"/>
    <w:rsid w:val="00745E50"/>
    <w:rsid w:val="007515D3"/>
    <w:rsid w:val="0075231B"/>
    <w:rsid w:val="00753B1B"/>
    <w:rsid w:val="007669BB"/>
    <w:rsid w:val="00772724"/>
    <w:rsid w:val="0077563A"/>
    <w:rsid w:val="007A40D2"/>
    <w:rsid w:val="007B08C3"/>
    <w:rsid w:val="007B2053"/>
    <w:rsid w:val="007C2656"/>
    <w:rsid w:val="007D0F4F"/>
    <w:rsid w:val="007D5B74"/>
    <w:rsid w:val="007D61C5"/>
    <w:rsid w:val="007D65E2"/>
    <w:rsid w:val="007E0A7D"/>
    <w:rsid w:val="00802BA5"/>
    <w:rsid w:val="008310F3"/>
    <w:rsid w:val="00841570"/>
    <w:rsid w:val="008542E8"/>
    <w:rsid w:val="00855D09"/>
    <w:rsid w:val="008603BD"/>
    <w:rsid w:val="0087210A"/>
    <w:rsid w:val="00882921"/>
    <w:rsid w:val="00884C1E"/>
    <w:rsid w:val="008A0063"/>
    <w:rsid w:val="008A11C5"/>
    <w:rsid w:val="008C1D20"/>
    <w:rsid w:val="008C2F7D"/>
    <w:rsid w:val="008D2E49"/>
    <w:rsid w:val="008D3350"/>
    <w:rsid w:val="008D7454"/>
    <w:rsid w:val="008E431F"/>
    <w:rsid w:val="008E4360"/>
    <w:rsid w:val="008E5519"/>
    <w:rsid w:val="008E7AD2"/>
    <w:rsid w:val="0090283D"/>
    <w:rsid w:val="00902DFE"/>
    <w:rsid w:val="00910B31"/>
    <w:rsid w:val="00910BC0"/>
    <w:rsid w:val="009240C0"/>
    <w:rsid w:val="00935CCE"/>
    <w:rsid w:val="00937945"/>
    <w:rsid w:val="00937AD2"/>
    <w:rsid w:val="00951E2A"/>
    <w:rsid w:val="00955F13"/>
    <w:rsid w:val="00961D32"/>
    <w:rsid w:val="00964A3B"/>
    <w:rsid w:val="00982F96"/>
    <w:rsid w:val="0098697A"/>
    <w:rsid w:val="00997EE7"/>
    <w:rsid w:val="009A613A"/>
    <w:rsid w:val="009B7F8C"/>
    <w:rsid w:val="009C28A4"/>
    <w:rsid w:val="009D7875"/>
    <w:rsid w:val="009E4ACB"/>
    <w:rsid w:val="009E52FC"/>
    <w:rsid w:val="00A13BF6"/>
    <w:rsid w:val="00A163CE"/>
    <w:rsid w:val="00A2131B"/>
    <w:rsid w:val="00A238B2"/>
    <w:rsid w:val="00A271B6"/>
    <w:rsid w:val="00A309F9"/>
    <w:rsid w:val="00A3352E"/>
    <w:rsid w:val="00A4216F"/>
    <w:rsid w:val="00A83C19"/>
    <w:rsid w:val="00A96610"/>
    <w:rsid w:val="00AC22CA"/>
    <w:rsid w:val="00AC74FB"/>
    <w:rsid w:val="00AF188C"/>
    <w:rsid w:val="00AF4B01"/>
    <w:rsid w:val="00B04288"/>
    <w:rsid w:val="00B0470D"/>
    <w:rsid w:val="00B17F8E"/>
    <w:rsid w:val="00B25B34"/>
    <w:rsid w:val="00B37161"/>
    <w:rsid w:val="00B4540C"/>
    <w:rsid w:val="00B50901"/>
    <w:rsid w:val="00B51791"/>
    <w:rsid w:val="00B55531"/>
    <w:rsid w:val="00B62581"/>
    <w:rsid w:val="00B76469"/>
    <w:rsid w:val="00B9348D"/>
    <w:rsid w:val="00BA3013"/>
    <w:rsid w:val="00BA48AF"/>
    <w:rsid w:val="00BB67EA"/>
    <w:rsid w:val="00BC392C"/>
    <w:rsid w:val="00BC7DAC"/>
    <w:rsid w:val="00BD36E3"/>
    <w:rsid w:val="00BD77CB"/>
    <w:rsid w:val="00BF3B7B"/>
    <w:rsid w:val="00BF47DA"/>
    <w:rsid w:val="00BF4B34"/>
    <w:rsid w:val="00BF5A42"/>
    <w:rsid w:val="00C10D71"/>
    <w:rsid w:val="00C1348A"/>
    <w:rsid w:val="00C24C71"/>
    <w:rsid w:val="00C31DED"/>
    <w:rsid w:val="00C3206B"/>
    <w:rsid w:val="00C4411E"/>
    <w:rsid w:val="00C44837"/>
    <w:rsid w:val="00C56719"/>
    <w:rsid w:val="00C6148C"/>
    <w:rsid w:val="00C7753A"/>
    <w:rsid w:val="00C84E38"/>
    <w:rsid w:val="00C85BE2"/>
    <w:rsid w:val="00C86CF8"/>
    <w:rsid w:val="00C92184"/>
    <w:rsid w:val="00C95337"/>
    <w:rsid w:val="00C97CBB"/>
    <w:rsid w:val="00CA630D"/>
    <w:rsid w:val="00CB57B2"/>
    <w:rsid w:val="00CB70AD"/>
    <w:rsid w:val="00CB7ED9"/>
    <w:rsid w:val="00CC2A4A"/>
    <w:rsid w:val="00CC43CB"/>
    <w:rsid w:val="00CD331A"/>
    <w:rsid w:val="00CD4AB0"/>
    <w:rsid w:val="00CE054D"/>
    <w:rsid w:val="00CE3268"/>
    <w:rsid w:val="00CE6D95"/>
    <w:rsid w:val="00CF0ED7"/>
    <w:rsid w:val="00D07150"/>
    <w:rsid w:val="00D1178C"/>
    <w:rsid w:val="00D25B9A"/>
    <w:rsid w:val="00D402C8"/>
    <w:rsid w:val="00D650AD"/>
    <w:rsid w:val="00D76B46"/>
    <w:rsid w:val="00D77E85"/>
    <w:rsid w:val="00D91F26"/>
    <w:rsid w:val="00DA592F"/>
    <w:rsid w:val="00DB793F"/>
    <w:rsid w:val="00DC168B"/>
    <w:rsid w:val="00DC1A9C"/>
    <w:rsid w:val="00DC5EB6"/>
    <w:rsid w:val="00DD7437"/>
    <w:rsid w:val="00DE5B76"/>
    <w:rsid w:val="00DF2CD4"/>
    <w:rsid w:val="00E06EF6"/>
    <w:rsid w:val="00E11ED6"/>
    <w:rsid w:val="00E148CF"/>
    <w:rsid w:val="00E16C32"/>
    <w:rsid w:val="00E20620"/>
    <w:rsid w:val="00E25ADF"/>
    <w:rsid w:val="00E30E2C"/>
    <w:rsid w:val="00E3622A"/>
    <w:rsid w:val="00E37510"/>
    <w:rsid w:val="00E47E7B"/>
    <w:rsid w:val="00E606BF"/>
    <w:rsid w:val="00E61074"/>
    <w:rsid w:val="00E66471"/>
    <w:rsid w:val="00E71A97"/>
    <w:rsid w:val="00E80CE1"/>
    <w:rsid w:val="00E94711"/>
    <w:rsid w:val="00E950F4"/>
    <w:rsid w:val="00EB0CC7"/>
    <w:rsid w:val="00EB4B5B"/>
    <w:rsid w:val="00EB6837"/>
    <w:rsid w:val="00EC3145"/>
    <w:rsid w:val="00ED3648"/>
    <w:rsid w:val="00EE22B2"/>
    <w:rsid w:val="00EE61EE"/>
    <w:rsid w:val="00F02504"/>
    <w:rsid w:val="00F067D2"/>
    <w:rsid w:val="00F12842"/>
    <w:rsid w:val="00F13375"/>
    <w:rsid w:val="00F1359E"/>
    <w:rsid w:val="00F1560E"/>
    <w:rsid w:val="00F32A5D"/>
    <w:rsid w:val="00F33533"/>
    <w:rsid w:val="00F36629"/>
    <w:rsid w:val="00F45C0A"/>
    <w:rsid w:val="00F47A33"/>
    <w:rsid w:val="00F765D1"/>
    <w:rsid w:val="00F8009D"/>
    <w:rsid w:val="00F808DC"/>
    <w:rsid w:val="00F812D4"/>
    <w:rsid w:val="00F82F10"/>
    <w:rsid w:val="00FA10B0"/>
    <w:rsid w:val="00FA139B"/>
    <w:rsid w:val="00FA173C"/>
    <w:rsid w:val="00FC0ED8"/>
    <w:rsid w:val="00FC37D6"/>
    <w:rsid w:val="00FC4CB5"/>
    <w:rsid w:val="00FF1288"/>
    <w:rsid w:val="00FF5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3C59BC5-59AF-4274-BC96-C939A3D57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262626" w:themeColor="text1" w:themeTint="D9"/>
        <w:sz w:val="18"/>
        <w:szCs w:val="18"/>
        <w:lang w:val="en-US" w:eastAsia="zh-CN" w:bidi="ar-SA"/>
      </w:rPr>
    </w:rPrDefault>
    <w:pPrDefault>
      <w:pPr>
        <w:spacing w:after="180" w:line="25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unhideWhenUsed/>
    <w:qFormat/>
    <w:pPr>
      <w:pBdr>
        <w:right w:val="single" w:sz="8" w:space="4" w:color="262626" w:themeColor="text1" w:themeTint="D9"/>
      </w:pBdr>
      <w:spacing w:after="0" w:line="240" w:lineRule="auto"/>
      <w:jc w:val="right"/>
      <w:outlineLvl w:val="0"/>
    </w:pPr>
    <w:rPr>
      <w:b/>
      <w:bCs/>
      <w:caps/>
      <w:kern w:val="20"/>
    </w:rPr>
  </w:style>
  <w:style w:type="paragraph" w:styleId="2">
    <w:name w:val="heading 2"/>
    <w:basedOn w:val="a"/>
    <w:link w:val="20"/>
    <w:uiPriority w:val="9"/>
    <w:unhideWhenUsed/>
    <w:qFormat/>
    <w:pPr>
      <w:keepNext/>
      <w:keepLines/>
      <w:spacing w:after="0"/>
      <w:outlineLvl w:val="1"/>
    </w:pPr>
    <w:rPr>
      <w:caps/>
      <w:color w:val="000000" w:themeColor="text1"/>
      <w:kern w:val="20"/>
    </w:rPr>
  </w:style>
  <w:style w:type="paragraph" w:styleId="3">
    <w:name w:val="heading 3"/>
    <w:basedOn w:val="a"/>
    <w:link w:val="30"/>
    <w:uiPriority w:val="9"/>
    <w:unhideWhenUsed/>
    <w:qFormat/>
    <w:pPr>
      <w:keepNext/>
      <w:keepLines/>
      <w:spacing w:after="80"/>
      <w:outlineLvl w:val="2"/>
    </w:pPr>
    <w:rPr>
      <w:caps/>
      <w:color w:val="7F7F7F" w:themeColor="text1" w:themeTint="80"/>
      <w:szCs w:val="17"/>
    </w:rPr>
  </w:style>
  <w:style w:type="paragraph" w:styleId="4">
    <w:name w:val="heading 4"/>
    <w:basedOn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5">
    <w:name w:val="heading 5"/>
    <w:basedOn w:val="a"/>
    <w:link w:val="50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3D4E07" w:themeColor="accent1" w:themeShade="7F"/>
    </w:rPr>
  </w:style>
  <w:style w:type="paragraph" w:styleId="7">
    <w:name w:val="heading 7"/>
    <w:basedOn w:val="a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3D4E07" w:themeColor="accent1" w:themeShade="7F"/>
    </w:rPr>
  </w:style>
  <w:style w:type="paragraph" w:styleId="8">
    <w:name w:val="heading 8"/>
    <w:basedOn w:val="a"/>
    <w:link w:val="80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"/>
    <w:link w:val="90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b/>
      <w:bCs/>
      <w:caps/>
      <w:kern w:val="20"/>
    </w:rPr>
  </w:style>
  <w:style w:type="character" w:customStyle="1" w:styleId="20">
    <w:name w:val="标题 2 字符"/>
    <w:basedOn w:val="a0"/>
    <w:link w:val="2"/>
    <w:uiPriority w:val="9"/>
    <w:rPr>
      <w:caps/>
      <w:color w:val="000000" w:themeColor="text1"/>
      <w:kern w:val="20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table" w:styleId="a4">
    <w:name w:val="Table Grid"/>
    <w:basedOn w:val="a1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5"/>
    <w:qFormat/>
    <w:rPr>
      <w:b/>
      <w:bCs/>
    </w:rPr>
  </w:style>
  <w:style w:type="character" w:customStyle="1" w:styleId="30">
    <w:name w:val="标题 3 字符"/>
    <w:basedOn w:val="a0"/>
    <w:link w:val="3"/>
    <w:uiPriority w:val="9"/>
    <w:rPr>
      <w:caps/>
      <w:color w:val="7F7F7F" w:themeColor="text1" w:themeTint="80"/>
      <w:szCs w:val="17"/>
    </w:rPr>
  </w:style>
  <w:style w:type="paragraph" w:customStyle="1" w:styleId="a6">
    <w:name w:val="姓名"/>
    <w:basedOn w:val="a"/>
    <w:uiPriority w:val="2"/>
    <w:qFormat/>
    <w:pPr>
      <w:spacing w:after="0" w:line="240" w:lineRule="auto"/>
    </w:pPr>
    <w:rPr>
      <w:rFonts w:asciiTheme="majorHAnsi" w:eastAsiaTheme="majorEastAsia" w:hAnsiTheme="majorHAnsi" w:cstheme="majorBidi"/>
      <w:caps/>
      <w:sz w:val="48"/>
      <w:szCs w:val="48"/>
    </w:rPr>
  </w:style>
  <w:style w:type="character" w:styleId="a7">
    <w:name w:val="Emphasis"/>
    <w:basedOn w:val="a0"/>
    <w:uiPriority w:val="4"/>
    <w:unhideWhenUsed/>
    <w:qFormat/>
    <w:rPr>
      <w:b/>
      <w:iCs w:val="0"/>
      <w:color w:val="0D0D0D" w:themeColor="text1" w:themeTint="F2"/>
    </w:rPr>
  </w:style>
  <w:style w:type="paragraph" w:styleId="a8">
    <w:name w:val="header"/>
    <w:basedOn w:val="a"/>
    <w:link w:val="a9"/>
    <w:uiPriority w:val="99"/>
    <w:unhideWhenUsed/>
    <w:qFormat/>
    <w:pPr>
      <w:spacing w:after="0" w:line="240" w:lineRule="auto"/>
    </w:pPr>
  </w:style>
  <w:style w:type="character" w:customStyle="1" w:styleId="a9">
    <w:name w:val="页眉 字符"/>
    <w:basedOn w:val="a0"/>
    <w:link w:val="a8"/>
    <w:uiPriority w:val="99"/>
  </w:style>
  <w:style w:type="paragraph" w:styleId="aa">
    <w:name w:val="footer"/>
    <w:basedOn w:val="a"/>
    <w:link w:val="ab"/>
    <w:uiPriority w:val="99"/>
    <w:unhideWhenUsed/>
    <w:qFormat/>
    <w:pPr>
      <w:spacing w:before="240" w:after="0" w:line="240" w:lineRule="auto"/>
      <w:jc w:val="right"/>
    </w:pPr>
    <w:rPr>
      <w:b/>
      <w:bCs/>
      <w:caps/>
      <w:sz w:val="16"/>
      <w:szCs w:val="16"/>
    </w:rPr>
  </w:style>
  <w:style w:type="character" w:customStyle="1" w:styleId="ab">
    <w:name w:val="页脚 字符"/>
    <w:basedOn w:val="a0"/>
    <w:link w:val="aa"/>
    <w:uiPriority w:val="99"/>
    <w:rPr>
      <w:b/>
      <w:bCs/>
      <w:caps/>
      <w:sz w:val="16"/>
      <w:szCs w:val="16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i/>
      <w:iCs/>
    </w:rPr>
  </w:style>
  <w:style w:type="character" w:customStyle="1" w:styleId="50">
    <w:name w:val="标题 5 字符"/>
    <w:basedOn w:val="a0"/>
    <w:link w:val="5"/>
    <w:uiPriority w:val="9"/>
    <w:semiHidden/>
    <w:rPr>
      <w:rFonts w:asciiTheme="majorHAnsi" w:eastAsiaTheme="majorEastAsia" w:hAnsiTheme="majorHAnsi" w:cstheme="majorBidi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color w:val="3D4E07" w:themeColor="accent1" w:themeShade="7F"/>
    </w:rPr>
  </w:style>
  <w:style w:type="character" w:customStyle="1" w:styleId="70">
    <w:name w:val="标题 7 字符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3D4E07" w:themeColor="accent1" w:themeShade="7F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">
    <w:name w:val="Intense Emphasis"/>
    <w:basedOn w:val="a0"/>
    <w:uiPriority w:val="21"/>
    <w:semiHidden/>
    <w:unhideWhenUsed/>
    <w:qFormat/>
    <w:rPr>
      <w:b/>
      <w:i/>
      <w:iCs/>
      <w:color w:val="262626" w:themeColor="text1" w:themeTint="D9"/>
    </w:rPr>
  </w:style>
  <w:style w:type="paragraph" w:styleId="ad">
    <w:name w:val="Intense Quote"/>
    <w:basedOn w:val="a"/>
    <w:next w:val="a"/>
    <w:link w:val="ae"/>
    <w:uiPriority w:val="30"/>
    <w:semiHidden/>
    <w:unhideWhenUsed/>
    <w:qFormat/>
    <w:pPr>
      <w:pBdr>
        <w:top w:val="single" w:sz="4" w:space="10" w:color="7C9E0E" w:themeColor="accent1"/>
        <w:bottom w:val="single" w:sz="4" w:space="10" w:color="7C9E0E" w:themeColor="accent1"/>
      </w:pBdr>
      <w:spacing w:before="360" w:after="360"/>
      <w:ind w:left="864" w:right="864"/>
      <w:jc w:val="center"/>
    </w:pPr>
    <w:rPr>
      <w:i/>
      <w:iCs/>
    </w:rPr>
  </w:style>
  <w:style w:type="character" w:customStyle="1" w:styleId="ae">
    <w:name w:val="明显引用 字符"/>
    <w:basedOn w:val="a0"/>
    <w:link w:val="ad"/>
    <w:uiPriority w:val="30"/>
    <w:semiHidden/>
    <w:rPr>
      <w:i/>
      <w:iCs/>
    </w:rPr>
  </w:style>
  <w:style w:type="character" w:styleId="af">
    <w:name w:val="Intense Reference"/>
    <w:basedOn w:val="a0"/>
    <w:uiPriority w:val="32"/>
    <w:semiHidden/>
    <w:unhideWhenUsed/>
    <w:qFormat/>
    <w:rPr>
      <w:b/>
      <w:bCs/>
      <w:caps w:val="0"/>
      <w:smallCaps/>
      <w:color w:val="262626" w:themeColor="text1" w:themeTint="D9"/>
      <w:spacing w:val="5"/>
    </w:rPr>
  </w:style>
  <w:style w:type="character" w:styleId="af0">
    <w:name w:val="Hyperlink"/>
    <w:basedOn w:val="a0"/>
    <w:uiPriority w:val="99"/>
    <w:unhideWhenUsed/>
    <w:rsid w:val="003F1EA8"/>
    <w:rPr>
      <w:color w:val="8EB610" w:themeColor="hyperlink"/>
      <w:u w:val="single"/>
    </w:rPr>
  </w:style>
  <w:style w:type="paragraph" w:styleId="af1">
    <w:name w:val="List Paragraph"/>
    <w:basedOn w:val="a"/>
    <w:uiPriority w:val="34"/>
    <w:unhideWhenUsed/>
    <w:qFormat/>
    <w:rsid w:val="00AF18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5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i\AppData\Roaming\Microsoft\Templates\&#22522;&#26412;&#31616;&#21382;.dotx" TargetMode="External"/></Relationships>
</file>

<file path=word/theme/theme1.xml><?xml version="1.0" encoding="utf-8"?>
<a:theme xmlns:a="http://schemas.openxmlformats.org/drawingml/2006/main" name="Office Theme">
  <a:themeElements>
    <a:clrScheme name="Resume">
      <a:dk1>
        <a:sysClr val="windowText" lastClr="000000"/>
      </a:dk1>
      <a:lt1>
        <a:sysClr val="window" lastClr="FFFFFF"/>
      </a:lt1>
      <a:dk2>
        <a:srgbClr val="231F20"/>
      </a:dk2>
      <a:lt2>
        <a:srgbClr val="F0F0F0"/>
      </a:lt2>
      <a:accent1>
        <a:srgbClr val="7C9E0E"/>
      </a:accent1>
      <a:accent2>
        <a:srgbClr val="4D4D4D"/>
      </a:accent2>
      <a:accent3>
        <a:srgbClr val="3C6478"/>
      </a:accent3>
      <a:accent4>
        <a:srgbClr val="6D5535"/>
      </a:accent4>
      <a:accent5>
        <a:srgbClr val="8D3F4C"/>
      </a:accent5>
      <a:accent6>
        <a:srgbClr val="654C7A"/>
      </a:accent6>
      <a:hlink>
        <a:srgbClr val="8EB610"/>
      </a:hlink>
      <a:folHlink>
        <a:srgbClr val="F7921E"/>
      </a:folHlink>
    </a:clrScheme>
    <a:fontScheme name="Resume">
      <a:majorFont>
        <a:latin typeface="Franklin Gothic Medium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A8D473F2-88E6-472D-8B39-3543FF8333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基本简历.dotx</Template>
  <TotalTime>536</TotalTime>
  <Pages>3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段佳宁</dc:creator>
  <cp:keywords/>
  <dc:description/>
  <cp:lastModifiedBy>BABE CAFE</cp:lastModifiedBy>
  <cp:revision>395</cp:revision>
  <cp:lastPrinted>2018-03-23T03:52:00Z</cp:lastPrinted>
  <dcterms:created xsi:type="dcterms:W3CDTF">2017-09-06T09:40:00Z</dcterms:created>
  <dcterms:modified xsi:type="dcterms:W3CDTF">2018-03-23T03:54:00Z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TC034566219991</vt:lpwstr>
  </property>
</Properties>
</file>